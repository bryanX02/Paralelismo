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78F08" w14:textId="63BDFD83" w:rsidR="00952F7D" w:rsidRPr="00A163A0" w:rsidRDefault="00DF198B" w:rsidP="00DF198B">
      <w:pPr>
        <w:pStyle w:val="Delimitadorgrfico"/>
      </w:pPr>
      <w:r w:rsidRPr="00A163A0">
        <w:rPr>
          <w:noProof/>
          <w:lang w:bidi="es-ES"/>
        </w:rPr>
        <w:drawing>
          <wp:anchor distT="0" distB="0" distL="114300" distR="114300" simplePos="0" relativeHeight="251656704" behindDoc="1" locked="0" layoutInCell="1" allowOverlap="1" wp14:anchorId="63A8FECF" wp14:editId="1F18F09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763125"/>
            <wp:effectExtent l="0" t="0" r="0" b="9525"/>
            <wp:wrapNone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:rsidRPr="00A163A0" w14:paraId="0F14907F" w14:textId="77777777" w:rsidTr="00FD36F2">
        <w:trPr>
          <w:trHeight w:val="1083"/>
        </w:trPr>
        <w:tc>
          <w:tcPr>
            <w:tcW w:w="10790" w:type="dxa"/>
            <w:gridSpan w:val="7"/>
          </w:tcPr>
          <w:p w14:paraId="4F37145A" w14:textId="77777777" w:rsidR="00DF198B" w:rsidRPr="00A163A0" w:rsidRDefault="00DF198B"/>
        </w:tc>
      </w:tr>
      <w:tr w:rsidR="00DF198B" w:rsidRPr="00A163A0" w14:paraId="2FC2DC1A" w14:textId="77777777" w:rsidTr="00FD36F2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2F81CC6" w14:textId="77777777" w:rsidR="00DF198B" w:rsidRPr="00A163A0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3749A18" w14:textId="32F309E0" w:rsidR="00DF198B" w:rsidRPr="00A163A0" w:rsidRDefault="00FD36F2" w:rsidP="00874FE7">
            <w:pPr>
              <w:pStyle w:val="Ttulo1"/>
            </w:pPr>
            <w:r w:rsidRPr="00A163A0">
              <w:t>Memoria</w:t>
            </w:r>
            <w:r w:rsidR="006D2841" w:rsidRPr="00A163A0">
              <w:t xml:space="preserve"> Laboratorio</w:t>
            </w:r>
            <w:r w:rsidRPr="00A163A0">
              <w:t xml:space="preserve"> </w:t>
            </w:r>
            <w:r w:rsidR="005A0D88" w:rsidRPr="00A163A0">
              <w:t>C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B484D1B" w14:textId="77777777" w:rsidR="00DF198B" w:rsidRPr="00A163A0" w:rsidRDefault="00DF198B"/>
        </w:tc>
      </w:tr>
      <w:tr w:rsidR="00DF198B" w:rsidRPr="00A163A0" w14:paraId="5C6443AD" w14:textId="77777777" w:rsidTr="00FD36F2">
        <w:trPr>
          <w:trHeight w:val="1469"/>
        </w:trPr>
        <w:tc>
          <w:tcPr>
            <w:tcW w:w="1170" w:type="dxa"/>
          </w:tcPr>
          <w:p w14:paraId="61829C5F" w14:textId="77777777" w:rsidR="00DF198B" w:rsidRPr="00A163A0" w:rsidRDefault="00DF198B"/>
        </w:tc>
        <w:tc>
          <w:tcPr>
            <w:tcW w:w="8460" w:type="dxa"/>
            <w:gridSpan w:val="5"/>
          </w:tcPr>
          <w:p w14:paraId="6AB5DAED" w14:textId="55EF459E" w:rsidR="00DF198B" w:rsidRPr="00A163A0" w:rsidRDefault="00DF198B"/>
        </w:tc>
        <w:tc>
          <w:tcPr>
            <w:tcW w:w="1160" w:type="dxa"/>
          </w:tcPr>
          <w:p w14:paraId="5D9C9DF2" w14:textId="77777777" w:rsidR="00DF198B" w:rsidRPr="00A163A0" w:rsidRDefault="00DF198B"/>
        </w:tc>
      </w:tr>
      <w:tr w:rsidR="00DF198B" w:rsidRPr="00A163A0" w14:paraId="28D455B3" w14:textId="77777777" w:rsidTr="00FD36F2">
        <w:trPr>
          <w:trHeight w:val="929"/>
        </w:trPr>
        <w:tc>
          <w:tcPr>
            <w:tcW w:w="2397" w:type="dxa"/>
            <w:gridSpan w:val="3"/>
          </w:tcPr>
          <w:p w14:paraId="0D8519DE" w14:textId="77777777" w:rsidR="00DF198B" w:rsidRPr="00A163A0" w:rsidRDefault="00DF198B"/>
        </w:tc>
        <w:tc>
          <w:tcPr>
            <w:tcW w:w="5995" w:type="dxa"/>
            <w:shd w:val="clear" w:color="auto" w:fill="FFFFFF" w:themeFill="background1"/>
          </w:tcPr>
          <w:p w14:paraId="463E2134" w14:textId="78A2956C" w:rsidR="00DF198B" w:rsidRPr="00A163A0" w:rsidRDefault="00DF198B" w:rsidP="00DF198B">
            <w:pPr>
              <w:jc w:val="center"/>
              <w:rPr>
                <w:rFonts w:ascii="Georgia" w:hAnsi="Georgia"/>
                <w:sz w:val="16"/>
                <w:szCs w:val="16"/>
              </w:rPr>
            </w:pPr>
          </w:p>
        </w:tc>
        <w:tc>
          <w:tcPr>
            <w:tcW w:w="2398" w:type="dxa"/>
            <w:gridSpan w:val="3"/>
          </w:tcPr>
          <w:p w14:paraId="588CB3A3" w14:textId="77777777" w:rsidR="00DF198B" w:rsidRPr="00A163A0" w:rsidRDefault="00DF198B"/>
        </w:tc>
      </w:tr>
      <w:tr w:rsidR="00DF198B" w:rsidRPr="00A163A0" w14:paraId="1DE859A3" w14:textId="77777777" w:rsidTr="00FD36F2">
        <w:trPr>
          <w:trHeight w:val="1460"/>
        </w:trPr>
        <w:tc>
          <w:tcPr>
            <w:tcW w:w="2397" w:type="dxa"/>
            <w:gridSpan w:val="3"/>
          </w:tcPr>
          <w:p w14:paraId="74E87390" w14:textId="7203CF85" w:rsidR="00DF198B" w:rsidRPr="00A163A0" w:rsidRDefault="00DF198B"/>
        </w:tc>
        <w:tc>
          <w:tcPr>
            <w:tcW w:w="5995" w:type="dxa"/>
            <w:shd w:val="clear" w:color="auto" w:fill="FFFFFF" w:themeFill="background1"/>
          </w:tcPr>
          <w:p w14:paraId="14A65CB7" w14:textId="3D5718BE" w:rsidR="00DF198B" w:rsidRPr="00A163A0" w:rsidRDefault="005A0D88" w:rsidP="00874FE7">
            <w:pPr>
              <w:pStyle w:val="Ttulo2"/>
            </w:pPr>
            <w:r w:rsidRPr="00A163A0">
              <w:t>Programación C</w:t>
            </w:r>
          </w:p>
        </w:tc>
        <w:tc>
          <w:tcPr>
            <w:tcW w:w="2398" w:type="dxa"/>
            <w:gridSpan w:val="3"/>
          </w:tcPr>
          <w:p w14:paraId="4D3FA6A1" w14:textId="77777777" w:rsidR="00DF198B" w:rsidRPr="00A163A0" w:rsidRDefault="00DF198B"/>
        </w:tc>
      </w:tr>
      <w:tr w:rsidR="00DF198B" w:rsidRPr="00A163A0" w14:paraId="4900F591" w14:textId="77777777" w:rsidTr="00FD36F2">
        <w:trPr>
          <w:trHeight w:val="8348"/>
        </w:trPr>
        <w:tc>
          <w:tcPr>
            <w:tcW w:w="2397" w:type="dxa"/>
            <w:gridSpan w:val="3"/>
            <w:vAlign w:val="bottom"/>
          </w:tcPr>
          <w:p w14:paraId="75C3924F" w14:textId="77777777" w:rsidR="00DF198B" w:rsidRPr="00A163A0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6AD0E791" w14:textId="23EEED2E" w:rsidR="00DF198B" w:rsidRPr="00A163A0" w:rsidRDefault="006D2841" w:rsidP="00FD36F2">
            <w:pPr>
              <w:pStyle w:val="Ttulo3"/>
              <w:spacing w:after="0"/>
            </w:pPr>
            <w:r w:rsidRPr="00A163A0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717A872" wp14:editId="24D146A2">
                  <wp:simplePos x="0" y="0"/>
                  <wp:positionH relativeFrom="column">
                    <wp:posOffset>982345</wp:posOffset>
                  </wp:positionH>
                  <wp:positionV relativeFrom="paragraph">
                    <wp:posOffset>-2334895</wp:posOffset>
                  </wp:positionV>
                  <wp:extent cx="1971675" cy="1971675"/>
                  <wp:effectExtent l="0" t="0" r="9525" b="9525"/>
                  <wp:wrapNone/>
                  <wp:docPr id="1667216294" name="Imagen 4" descr="Linux default terminal window vector clip art | Public domain vect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Linux default terminal window vector clip art | Public domain 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63A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26D6C9C" wp14:editId="04517DF3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-4028440</wp:posOffset>
                  </wp:positionV>
                  <wp:extent cx="2762250" cy="1381125"/>
                  <wp:effectExtent l="0" t="0" r="0" b="9525"/>
                  <wp:wrapNone/>
                  <wp:docPr id="427070985" name="Imagen 3" descr="The 40 Most-Used Linux Commands You Should Kn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he 40 Most-Used Linux Commands You Should Kn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63A0" w:rsidRPr="00A163A0">
              <w:t>22</w:t>
            </w:r>
            <w:r w:rsidR="00FD36F2" w:rsidRPr="00A163A0">
              <w:t>/</w:t>
            </w:r>
            <w:r w:rsidR="00A163A0" w:rsidRPr="00A163A0">
              <w:t>01</w:t>
            </w:r>
            <w:r w:rsidR="00FD36F2" w:rsidRPr="00A163A0">
              <w:t>/202</w:t>
            </w:r>
            <w:r w:rsidRPr="00A163A0">
              <w:t>4</w:t>
            </w:r>
          </w:p>
          <w:p w14:paraId="6B50A414" w14:textId="77777777" w:rsidR="00874FE7" w:rsidRPr="00A163A0" w:rsidRDefault="00000000" w:rsidP="00FD36F2">
            <w:pPr>
              <w:pStyle w:val="Ttulo3"/>
              <w:spacing w:after="0"/>
            </w:pPr>
            <w:sdt>
              <w:sdtPr>
                <w:id w:val="-1516760087"/>
                <w:placeholder>
                  <w:docPart w:val="DDD8BDE0F6724175A8876D25E1A7A777"/>
                </w:placeholder>
                <w:temporary/>
                <w:showingPlcHdr/>
                <w15:appearance w15:val="hidden"/>
              </w:sdtPr>
              <w:sdtContent>
                <w:r w:rsidR="00874FE7" w:rsidRPr="00A163A0">
                  <w:rPr>
                    <w:lang w:bidi="es-ES"/>
                  </w:rPr>
                  <w:t>—</w:t>
                </w:r>
              </w:sdtContent>
            </w:sdt>
          </w:p>
          <w:p w14:paraId="0FB37D98" w14:textId="5155BDE6" w:rsidR="00DF198B" w:rsidRPr="00A163A0" w:rsidRDefault="006D2841" w:rsidP="00FD36F2">
            <w:pPr>
              <w:pStyle w:val="Ttulo3"/>
              <w:spacing w:after="0"/>
            </w:pPr>
            <w:r w:rsidRPr="00A163A0">
              <w:t>Redes y Sistemas Operativos</w:t>
            </w:r>
          </w:p>
          <w:p w14:paraId="73E5DA1A" w14:textId="6AA7DBF9" w:rsidR="00DF198B" w:rsidRPr="00A163A0" w:rsidRDefault="00000000" w:rsidP="00FD36F2">
            <w:pPr>
              <w:pStyle w:val="Ttulo3"/>
              <w:spacing w:after="0"/>
            </w:pPr>
            <w:sdt>
              <w:sdtPr>
                <w:id w:val="1492440299"/>
                <w:placeholder>
                  <w:docPart w:val="8E0E8DC3D2EF46B19627215BE4C47709"/>
                </w:placeholder>
                <w:temporary/>
                <w:showingPlcHdr/>
                <w15:appearance w15:val="hidden"/>
              </w:sdtPr>
              <w:sdtContent>
                <w:r w:rsidR="00874FE7" w:rsidRPr="00A163A0">
                  <w:rPr>
                    <w:lang w:bidi="es-ES"/>
                  </w:rPr>
                  <w:t>—</w:t>
                </w:r>
              </w:sdtContent>
            </w:sdt>
          </w:p>
          <w:p w14:paraId="53ED05E4" w14:textId="5BC3A634" w:rsidR="00DF198B" w:rsidRPr="00A163A0" w:rsidRDefault="00FD36F2" w:rsidP="00FD36F2">
            <w:pPr>
              <w:pStyle w:val="Ttulo3"/>
              <w:spacing w:after="120"/>
            </w:pPr>
            <w:r w:rsidRPr="00A163A0">
              <w:t>Bryan Xavier Quilumba Farinango</w:t>
            </w:r>
          </w:p>
          <w:p w14:paraId="4707CBC7" w14:textId="704878C0" w:rsidR="00DF198B" w:rsidRPr="00A163A0" w:rsidRDefault="00DF198B" w:rsidP="00DF198B"/>
        </w:tc>
        <w:tc>
          <w:tcPr>
            <w:tcW w:w="2398" w:type="dxa"/>
            <w:gridSpan w:val="3"/>
            <w:vAlign w:val="bottom"/>
          </w:tcPr>
          <w:p w14:paraId="112163DE" w14:textId="77777777" w:rsidR="00DF198B" w:rsidRPr="00A163A0" w:rsidRDefault="00DF198B" w:rsidP="00DF198B">
            <w:pPr>
              <w:jc w:val="center"/>
            </w:pPr>
          </w:p>
        </w:tc>
      </w:tr>
    </w:tbl>
    <w:p w14:paraId="7775D91A" w14:textId="77777777" w:rsidR="00DD5336" w:rsidRPr="00A163A0" w:rsidRDefault="00DD5336" w:rsidP="00DD5336">
      <w:pPr>
        <w:rPr>
          <w:rFonts w:asciiTheme="majorHAnsi" w:hAnsiTheme="majorHAnsi"/>
          <w:b/>
          <w:color w:val="476166" w:themeColor="accent1"/>
          <w:sz w:val="40"/>
          <w:szCs w:val="40"/>
        </w:rPr>
        <w:sectPr w:rsidR="00DD5336" w:rsidRPr="00A163A0" w:rsidSect="00CD7613">
          <w:footerReference w:type="even" r:id="rId14"/>
          <w:footerReference w:type="default" r:id="rId15"/>
          <w:footerReference w:type="first" r:id="rId16"/>
          <w:pgSz w:w="11906" w:h="16838" w:code="9"/>
          <w:pgMar w:top="720" w:right="562" w:bottom="720" w:left="562" w:header="706" w:footer="706" w:gutter="0"/>
          <w:cols w:space="708"/>
          <w:titlePg/>
          <w:docGrid w:linePitch="360"/>
        </w:sectPr>
      </w:pPr>
    </w:p>
    <w:p w14:paraId="1ECA30D5" w14:textId="48F992B6" w:rsidR="00A163A0" w:rsidRPr="00A163A0" w:rsidRDefault="00A163A0" w:rsidP="00A163A0">
      <w:pPr>
        <w:rPr>
          <w:rFonts w:ascii="Segoe UI Semilight" w:hAnsi="Segoe UI Semilight" w:cs="Segoe UI Semilight"/>
          <w:b/>
          <w:sz w:val="40"/>
          <w:szCs w:val="40"/>
        </w:rPr>
      </w:pPr>
      <w:r w:rsidRPr="00A163A0">
        <w:rPr>
          <w:rFonts w:ascii="Segoe UI Semilight" w:hAnsi="Segoe UI Semilight" w:cs="Segoe UI Semilight"/>
          <w:b/>
          <w:sz w:val="40"/>
          <w:szCs w:val="40"/>
        </w:rPr>
        <w:lastRenderedPageBreak/>
        <w:t>1.1: Repaso de aspectos sobre sistemas operativos y programación en C. Manejo de hilos.</w:t>
      </w:r>
    </w:p>
    <w:p w14:paraId="4DC0293B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5FFA8BB5" w14:textId="77777777" w:rsidR="00A163A0" w:rsidRPr="00A163A0" w:rsidRDefault="00A163A0" w:rsidP="00A163A0">
      <w:pPr>
        <w:rPr>
          <w:rFonts w:ascii="Segoe UI Semilight" w:hAnsi="Segoe UI Semilight" w:cs="Segoe UI Semilight"/>
          <w:b/>
        </w:rPr>
      </w:pPr>
      <w:r w:rsidRPr="00A163A0">
        <w:rPr>
          <w:rFonts w:ascii="Segoe UI Semilight" w:hAnsi="Segoe UI Semilight" w:cs="Segoe UI Semilight"/>
          <w:b/>
        </w:rPr>
        <w:t xml:space="preserve">Ejecuta </w:t>
      </w:r>
      <w:proofErr w:type="spellStart"/>
      <w:r w:rsidRPr="00A163A0">
        <w:rPr>
          <w:rFonts w:ascii="Segoe UI Semilight" w:hAnsi="Segoe UI Semilight" w:cs="Segoe UI Semilight"/>
          <w:b/>
        </w:rPr>
        <w:t>make</w:t>
      </w:r>
      <w:proofErr w:type="spellEnd"/>
      <w:r w:rsidRPr="00A163A0">
        <w:rPr>
          <w:rFonts w:ascii="Segoe UI Semilight" w:hAnsi="Segoe UI Semilight" w:cs="Segoe UI Semilight"/>
          <w:b/>
        </w:rPr>
        <w:t xml:space="preserve"> en la línea de comandos y comprueba las órdenes que ejecuta para construir el proyecto. ¿qué comando(s) se invoca(n)? ¿Se ha generado algún fichero ejecutable como resultado? Ejecuta </w:t>
      </w:r>
      <w:proofErr w:type="spellStart"/>
      <w:r w:rsidRPr="00A163A0">
        <w:rPr>
          <w:rFonts w:ascii="Segoe UI Semilight" w:hAnsi="Segoe UI Semilight" w:cs="Segoe UI Semilight"/>
          <w:b/>
        </w:rPr>
        <w:t>ls</w:t>
      </w:r>
      <w:proofErr w:type="spellEnd"/>
      <w:r w:rsidRPr="00A163A0">
        <w:rPr>
          <w:rFonts w:ascii="Segoe UI Semilight" w:hAnsi="Segoe UI Semilight" w:cs="Segoe UI Semilight"/>
          <w:b/>
        </w:rPr>
        <w:t xml:space="preserve"> para ver el contenido del directorio.</w:t>
      </w:r>
    </w:p>
    <w:p w14:paraId="29CE7F57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71F7E540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rFonts w:ascii="Segoe UI Semilight" w:hAnsi="Segoe UI Semilight" w:cs="Segoe UI Semilight"/>
          <w:bCs/>
        </w:rPr>
        <w:t>Se invoca "</w:t>
      </w:r>
      <w:proofErr w:type="spellStart"/>
      <w:r w:rsidRPr="00A163A0">
        <w:rPr>
          <w:rFonts w:ascii="Segoe UI Semilight" w:hAnsi="Segoe UI Semilight" w:cs="Segoe UI Semilight"/>
          <w:bCs/>
        </w:rPr>
        <w:t>gcc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 -g -Wall </w:t>
      </w:r>
      <w:proofErr w:type="spellStart"/>
      <w:r w:rsidRPr="00A163A0">
        <w:rPr>
          <w:rFonts w:ascii="Segoe UI Semilight" w:hAnsi="Segoe UI Semilight" w:cs="Segoe UI Semilight"/>
          <w:bCs/>
        </w:rPr>
        <w:t>example.c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 -o </w:t>
      </w:r>
      <w:proofErr w:type="spellStart"/>
      <w:r w:rsidRPr="00A163A0">
        <w:rPr>
          <w:rFonts w:ascii="Segoe UI Semilight" w:hAnsi="Segoe UI Semilight" w:cs="Segoe UI Semilight"/>
          <w:bCs/>
        </w:rPr>
        <w:t>example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", que compila </w:t>
      </w:r>
      <w:proofErr w:type="spellStart"/>
      <w:r w:rsidRPr="00A163A0">
        <w:rPr>
          <w:rFonts w:ascii="Segoe UI Semilight" w:hAnsi="Segoe UI Semilight" w:cs="Segoe UI Semilight"/>
          <w:bCs/>
        </w:rPr>
        <w:t>example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. y crea el ejecutable </w:t>
      </w:r>
      <w:proofErr w:type="spellStart"/>
      <w:r w:rsidRPr="00A163A0">
        <w:rPr>
          <w:rFonts w:ascii="Segoe UI Semilight" w:hAnsi="Segoe UI Semilight" w:cs="Segoe UI Semilight"/>
          <w:bCs/>
        </w:rPr>
        <w:t>example</w:t>
      </w:r>
      <w:proofErr w:type="spellEnd"/>
    </w:p>
    <w:p w14:paraId="4E22AE60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rFonts w:ascii="Segoe UI Semilight" w:hAnsi="Segoe UI Semilight" w:cs="Segoe UI Semilight"/>
          <w:bCs/>
        </w:rPr>
        <w:t xml:space="preserve">Si, se ha creado el ejecutable </w:t>
      </w:r>
      <w:proofErr w:type="spellStart"/>
      <w:r w:rsidRPr="00A163A0">
        <w:rPr>
          <w:rFonts w:ascii="Segoe UI Semilight" w:hAnsi="Segoe UI Semilight" w:cs="Segoe UI Semilight"/>
          <w:bCs/>
        </w:rPr>
        <w:t>example</w:t>
      </w:r>
      <w:proofErr w:type="spellEnd"/>
    </w:p>
    <w:p w14:paraId="238888E5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3CDCB6D0" w14:textId="05F4E92A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noProof/>
        </w:rPr>
        <w:drawing>
          <wp:inline distT="0" distB="0" distL="0" distR="0" wp14:anchorId="1FA1A708" wp14:editId="6605D411">
            <wp:extent cx="6120130" cy="3130550"/>
            <wp:effectExtent l="0" t="0" r="0" b="0"/>
            <wp:docPr id="265482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2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81DF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239B2932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rFonts w:ascii="Segoe UI Semilight" w:hAnsi="Segoe UI Semilight" w:cs="Segoe UI Semilight"/>
          <w:bCs/>
        </w:rPr>
        <w:t xml:space="preserve">Tras construir el proyecto, ejecuta los siguientes comandos, e indica la salida generada por pantalla. ¿A </w:t>
      </w:r>
      <w:proofErr w:type="spellStart"/>
      <w:r w:rsidRPr="00A163A0">
        <w:rPr>
          <w:rFonts w:ascii="Segoe UI Semilight" w:hAnsi="Segoe UI Semilight" w:cs="Segoe UI Semilight"/>
          <w:bCs/>
        </w:rPr>
        <w:t>que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 se debe este comportamiento? Consulta el código fuente usando un editor de textos.</w:t>
      </w:r>
    </w:p>
    <w:p w14:paraId="5258CE24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682B7041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rFonts w:ascii="Segoe UI Semilight" w:hAnsi="Segoe UI Semilight" w:cs="Segoe UI Semilight"/>
          <w:bCs/>
          <w:noProof/>
        </w:rPr>
        <w:drawing>
          <wp:inline distT="0" distB="0" distL="0" distR="0" wp14:anchorId="4D1AF837" wp14:editId="1938FE03">
            <wp:extent cx="4991100" cy="2534907"/>
            <wp:effectExtent l="0" t="0" r="0" b="0"/>
            <wp:docPr id="822564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4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177" cy="25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2D32" w14:textId="1C865304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proofErr w:type="gramStart"/>
      <w:r w:rsidRPr="00A163A0">
        <w:rPr>
          <w:rFonts w:ascii="Segoe UI Semilight" w:hAnsi="Segoe UI Semilight" w:cs="Segoe UI Semilight"/>
          <w:bCs/>
        </w:rPr>
        <w:lastRenderedPageBreak/>
        <w:t>./</w:t>
      </w:r>
      <w:proofErr w:type="spellStart"/>
      <w:proofErr w:type="gramEnd"/>
      <w:r w:rsidRPr="00A163A0">
        <w:rPr>
          <w:rFonts w:ascii="Segoe UI Semilight" w:hAnsi="Segoe UI Semilight" w:cs="Segoe UI Semilight"/>
          <w:bCs/>
        </w:rPr>
        <w:t>example</w:t>
      </w:r>
      <w:proofErr w:type="spellEnd"/>
    </w:p>
    <w:p w14:paraId="3DA10419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79EFF2EB" w14:textId="5276986C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rFonts w:ascii="Segoe UI Semilight" w:hAnsi="Segoe UI Semilight" w:cs="Segoe UI Semilight"/>
          <w:bCs/>
        </w:rPr>
        <w:t>El programa muestra un mensaje en el que nos indican que la ejecuci</w:t>
      </w:r>
      <w:r>
        <w:rPr>
          <w:rFonts w:ascii="Segoe UI Semilight" w:hAnsi="Segoe UI Semilight" w:cs="Segoe UI Semilight"/>
          <w:bCs/>
        </w:rPr>
        <w:t>ó</w:t>
      </w:r>
      <w:r w:rsidRPr="00A163A0">
        <w:rPr>
          <w:rFonts w:ascii="Segoe UI Semilight" w:hAnsi="Segoe UI Semilight" w:cs="Segoe UI Semilight"/>
          <w:bCs/>
        </w:rPr>
        <w:t xml:space="preserve">n debe </w:t>
      </w:r>
      <w:r>
        <w:rPr>
          <w:rFonts w:ascii="Segoe UI Semilight" w:hAnsi="Segoe UI Semilight" w:cs="Segoe UI Semilight"/>
          <w:bCs/>
        </w:rPr>
        <w:t>ir acompañada de 2 argumentos correspondientes al nombre y apellido.</w:t>
      </w:r>
    </w:p>
    <w:p w14:paraId="27697CEC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0D3A9C54" w14:textId="77777777" w:rsidR="00A163A0" w:rsidRDefault="00A163A0" w:rsidP="00A163A0">
      <w:pPr>
        <w:rPr>
          <w:rFonts w:ascii="Segoe UI Semilight" w:hAnsi="Segoe UI Semilight" w:cs="Segoe UI Semilight"/>
          <w:bCs/>
        </w:rPr>
      </w:pPr>
      <w:proofErr w:type="gramStart"/>
      <w:r w:rsidRPr="00A163A0">
        <w:rPr>
          <w:rFonts w:ascii="Segoe UI Semilight" w:hAnsi="Segoe UI Semilight" w:cs="Segoe UI Semilight"/>
          <w:bCs/>
        </w:rPr>
        <w:t>./</w:t>
      </w:r>
      <w:proofErr w:type="spellStart"/>
      <w:proofErr w:type="gramEnd"/>
      <w:r w:rsidRPr="00A163A0">
        <w:rPr>
          <w:rFonts w:ascii="Segoe UI Semilight" w:hAnsi="Segoe UI Semilight" w:cs="Segoe UI Semilight"/>
          <w:bCs/>
        </w:rPr>
        <w:t>example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 John</w:t>
      </w:r>
    </w:p>
    <w:p w14:paraId="786711A9" w14:textId="77777777" w:rsidR="00A163A0" w:rsidRDefault="00A163A0" w:rsidP="00A163A0">
      <w:pPr>
        <w:rPr>
          <w:rFonts w:ascii="Segoe UI Semilight" w:hAnsi="Segoe UI Semilight" w:cs="Segoe UI Semilight"/>
          <w:bCs/>
        </w:rPr>
      </w:pPr>
    </w:p>
    <w:p w14:paraId="7437E93A" w14:textId="4D0061F0" w:rsidR="00A163A0" w:rsidRDefault="00A163A0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>De nuevo el programa nos indica que debemos agregar nombre y apellido, siendo el ultimo el que nos faltaría.</w:t>
      </w:r>
    </w:p>
    <w:p w14:paraId="557142F5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1C8BE8BB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  <w:proofErr w:type="gramStart"/>
      <w:r w:rsidRPr="00A163A0">
        <w:rPr>
          <w:rFonts w:ascii="Segoe UI Semilight" w:hAnsi="Segoe UI Semilight" w:cs="Segoe UI Semilight"/>
          <w:bCs/>
        </w:rPr>
        <w:t>./</w:t>
      </w:r>
      <w:proofErr w:type="spellStart"/>
      <w:proofErr w:type="gramEnd"/>
      <w:r w:rsidRPr="00A163A0">
        <w:rPr>
          <w:rFonts w:ascii="Segoe UI Semilight" w:hAnsi="Segoe UI Semilight" w:cs="Segoe UI Semilight"/>
          <w:bCs/>
        </w:rPr>
        <w:t>example</w:t>
      </w:r>
      <w:proofErr w:type="spellEnd"/>
      <w:r w:rsidRPr="00A163A0">
        <w:rPr>
          <w:rFonts w:ascii="Segoe UI Semilight" w:hAnsi="Segoe UI Semilight" w:cs="Segoe UI Semilight"/>
          <w:bCs/>
        </w:rPr>
        <w:t xml:space="preserve"> John Smith</w:t>
      </w:r>
    </w:p>
    <w:p w14:paraId="3E6C19D6" w14:textId="77777777" w:rsidR="00A163A0" w:rsidRDefault="00A163A0" w:rsidP="00A163A0">
      <w:pPr>
        <w:rPr>
          <w:rFonts w:ascii="Segoe UI Semilight" w:hAnsi="Segoe UI Semilight" w:cs="Segoe UI Semilight"/>
          <w:bCs/>
        </w:rPr>
      </w:pPr>
    </w:p>
    <w:p w14:paraId="382609E5" w14:textId="6317A413" w:rsidR="00A163A0" w:rsidRDefault="00A163A0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>El programa lanza un mensaje saludando al nombre y apellido pasados por argumento.</w:t>
      </w:r>
    </w:p>
    <w:p w14:paraId="66C680D3" w14:textId="77777777" w:rsidR="00A163A0" w:rsidRDefault="00A163A0" w:rsidP="00A163A0">
      <w:pPr>
        <w:rPr>
          <w:rFonts w:ascii="Segoe UI Semilight" w:hAnsi="Segoe UI Semilight" w:cs="Segoe UI Semilight"/>
          <w:bCs/>
        </w:rPr>
      </w:pPr>
    </w:p>
    <w:p w14:paraId="55CA64E8" w14:textId="4EFDA771" w:rsidR="00A163A0" w:rsidRDefault="00A163A0" w:rsidP="00A163A0">
      <w:pPr>
        <w:rPr>
          <w:rFonts w:ascii="Segoe UI Semilight" w:hAnsi="Segoe UI Semilight" w:cs="Segoe UI Semilight"/>
          <w:bCs/>
        </w:rPr>
      </w:pPr>
      <w:r w:rsidRPr="00A163A0">
        <w:rPr>
          <w:rFonts w:ascii="Segoe UI Semilight" w:hAnsi="Segoe UI Semilight" w:cs="Segoe UI Semilight"/>
          <w:bCs/>
          <w:noProof/>
        </w:rPr>
        <w:drawing>
          <wp:inline distT="0" distB="0" distL="0" distR="0" wp14:anchorId="740D869E" wp14:editId="0BC6C570">
            <wp:extent cx="6120130" cy="2309495"/>
            <wp:effectExtent l="0" t="0" r="0" b="0"/>
            <wp:docPr id="162370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8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8A4A" w14:textId="77777777" w:rsidR="00A163A0" w:rsidRDefault="00A163A0" w:rsidP="00A163A0">
      <w:pPr>
        <w:rPr>
          <w:rFonts w:ascii="Segoe UI Semilight" w:hAnsi="Segoe UI Semilight" w:cs="Segoe UI Semilight"/>
          <w:bCs/>
        </w:rPr>
      </w:pPr>
    </w:p>
    <w:p w14:paraId="1CD2D4CE" w14:textId="3FFCCEF8" w:rsidR="00F31A80" w:rsidRDefault="00A163A0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 xml:space="preserve">Este comportamiento se debe a que el código del programa captura el </w:t>
      </w:r>
      <w:proofErr w:type="spellStart"/>
      <w:r>
        <w:rPr>
          <w:rFonts w:ascii="Segoe UI Semilight" w:hAnsi="Segoe UI Semilight" w:cs="Segoe UI Semilight"/>
          <w:bCs/>
        </w:rPr>
        <w:t>n</w:t>
      </w:r>
      <w:r w:rsidR="00F31A80">
        <w:rPr>
          <w:rFonts w:ascii="Segoe UI Semilight" w:hAnsi="Segoe UI Semilight" w:cs="Segoe UI Semilight"/>
          <w:bCs/>
        </w:rPr>
        <w:t>í</w:t>
      </w:r>
      <w:r>
        <w:rPr>
          <w:rFonts w:ascii="Segoe UI Semilight" w:hAnsi="Segoe UI Semilight" w:cs="Segoe UI Semilight"/>
          <w:bCs/>
        </w:rPr>
        <w:t>mero</w:t>
      </w:r>
      <w:proofErr w:type="spellEnd"/>
      <w:r>
        <w:rPr>
          <w:rFonts w:ascii="Segoe UI Semilight" w:hAnsi="Segoe UI Semilight" w:cs="Segoe UI Semilight"/>
          <w:bCs/>
        </w:rPr>
        <w:t xml:space="preserve"> de argumentos y cuando este es menor a tres avisa de la falta de argumentos, y cuando es superior lanza un saludo usando el primer y segundo argumento</w:t>
      </w:r>
      <w:r w:rsidR="00F31A80">
        <w:rPr>
          <w:rFonts w:ascii="Segoe UI Semilight" w:hAnsi="Segoe UI Semilight" w:cs="Segoe UI Semilight"/>
          <w:bCs/>
        </w:rPr>
        <w:t xml:space="preserve"> (realmente el segundo y tercero, pues el primer argumento siempre es el nombre del programa).</w:t>
      </w:r>
    </w:p>
    <w:p w14:paraId="4A8E429F" w14:textId="77777777" w:rsidR="00A163A0" w:rsidRPr="00A163A0" w:rsidRDefault="00A163A0" w:rsidP="00A163A0">
      <w:pPr>
        <w:rPr>
          <w:rFonts w:ascii="Segoe UI Semilight" w:hAnsi="Segoe UI Semilight" w:cs="Segoe UI Semilight"/>
          <w:bCs/>
        </w:rPr>
      </w:pPr>
    </w:p>
    <w:p w14:paraId="7A9B4BED" w14:textId="16D3A265" w:rsidR="00F31A80" w:rsidRDefault="00A163A0" w:rsidP="00A163A0">
      <w:pPr>
        <w:rPr>
          <w:rFonts w:ascii="Segoe UI Semilight" w:hAnsi="Segoe UI Semilight" w:cs="Segoe UI Semilight"/>
          <w:b/>
        </w:rPr>
      </w:pPr>
      <w:r w:rsidRPr="00F31A80">
        <w:rPr>
          <w:rFonts w:ascii="Segoe UI Semilight" w:hAnsi="Segoe UI Semilight" w:cs="Segoe UI Semilight"/>
          <w:b/>
        </w:rPr>
        <w:t xml:space="preserve">Vuelve a ejecutar el comando </w:t>
      </w:r>
      <w:proofErr w:type="spellStart"/>
      <w:r w:rsidRPr="00F31A80">
        <w:rPr>
          <w:rFonts w:ascii="Segoe UI Semilight" w:hAnsi="Segoe UI Semilight" w:cs="Segoe UI Semilight"/>
          <w:b/>
        </w:rPr>
        <w:t>make</w:t>
      </w:r>
      <w:proofErr w:type="spellEnd"/>
      <w:r w:rsidRPr="00F31A80">
        <w:rPr>
          <w:rFonts w:ascii="Segoe UI Semilight" w:hAnsi="Segoe UI Semilight" w:cs="Segoe UI Semilight"/>
          <w:b/>
        </w:rPr>
        <w:t xml:space="preserve"> en más ocasiones. ¿Se vuelve a generar el fichero ejecutable invocando al compilador </w:t>
      </w:r>
      <w:proofErr w:type="spellStart"/>
      <w:r w:rsidRPr="00F31A80">
        <w:rPr>
          <w:rFonts w:ascii="Segoe UI Semilight" w:hAnsi="Segoe UI Semilight" w:cs="Segoe UI Semilight"/>
          <w:b/>
        </w:rPr>
        <w:t>gcc</w:t>
      </w:r>
      <w:proofErr w:type="spellEnd"/>
      <w:r w:rsidRPr="00F31A80">
        <w:rPr>
          <w:rFonts w:ascii="Segoe UI Semilight" w:hAnsi="Segoe UI Semilight" w:cs="Segoe UI Semilight"/>
          <w:b/>
        </w:rPr>
        <w:t>? ¿Por qué?</w:t>
      </w:r>
    </w:p>
    <w:p w14:paraId="27BE5060" w14:textId="77777777" w:rsidR="00F31A80" w:rsidRDefault="00F31A80" w:rsidP="00A163A0">
      <w:pPr>
        <w:rPr>
          <w:rFonts w:ascii="Segoe UI Semilight" w:hAnsi="Segoe UI Semilight" w:cs="Segoe UI Semilight"/>
          <w:b/>
        </w:rPr>
      </w:pPr>
    </w:p>
    <w:p w14:paraId="61C898CD" w14:textId="62567285" w:rsidR="00F31A80" w:rsidRDefault="00F31A80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 xml:space="preserve">Me parece que no se genera uno nuevo, pues </w:t>
      </w:r>
      <w:proofErr w:type="spellStart"/>
      <w:r>
        <w:rPr>
          <w:rFonts w:ascii="Segoe UI Semilight" w:hAnsi="Segoe UI Semilight" w:cs="Segoe UI Semilight"/>
          <w:bCs/>
        </w:rPr>
        <w:t>make</w:t>
      </w:r>
      <w:proofErr w:type="spellEnd"/>
      <w:r>
        <w:rPr>
          <w:rFonts w:ascii="Segoe UI Semilight" w:hAnsi="Segoe UI Semilight" w:cs="Segoe UI Semilight"/>
          <w:bCs/>
        </w:rPr>
        <w:t xml:space="preserve"> lanza el aviso de que no hay nada por hacer para ‘</w:t>
      </w:r>
      <w:proofErr w:type="spellStart"/>
      <w:r>
        <w:rPr>
          <w:rFonts w:ascii="Segoe UI Semilight" w:hAnsi="Segoe UI Semilight" w:cs="Segoe UI Semilight"/>
          <w:bCs/>
        </w:rPr>
        <w:t>all</w:t>
      </w:r>
      <w:proofErr w:type="spellEnd"/>
      <w:r>
        <w:rPr>
          <w:rFonts w:ascii="Segoe UI Semilight" w:hAnsi="Segoe UI Semilight" w:cs="Segoe UI Semilight"/>
          <w:bCs/>
        </w:rPr>
        <w:t>’.</w:t>
      </w:r>
    </w:p>
    <w:p w14:paraId="6B80E582" w14:textId="77777777" w:rsidR="00F31A80" w:rsidRDefault="00F31A80" w:rsidP="00A163A0">
      <w:pPr>
        <w:rPr>
          <w:rFonts w:ascii="Segoe UI Semilight" w:hAnsi="Segoe UI Semilight" w:cs="Segoe UI Semilight"/>
          <w:bCs/>
        </w:rPr>
      </w:pPr>
    </w:p>
    <w:p w14:paraId="334B96E6" w14:textId="6D3C6AD1" w:rsidR="00F31A80" w:rsidRPr="00F31A80" w:rsidRDefault="00F31A80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 xml:space="preserve">Supongo que se debe a que dentro del fichero </w:t>
      </w:r>
      <w:proofErr w:type="spellStart"/>
      <w:r>
        <w:rPr>
          <w:rFonts w:ascii="Segoe UI Semilight" w:hAnsi="Segoe UI Semilight" w:cs="Segoe UI Semilight"/>
          <w:bCs/>
        </w:rPr>
        <w:t>Makefile</w:t>
      </w:r>
      <w:proofErr w:type="spellEnd"/>
      <w:r>
        <w:rPr>
          <w:rFonts w:ascii="Segoe UI Semilight" w:hAnsi="Segoe UI Semilight" w:cs="Segoe UI Semilight"/>
          <w:bCs/>
        </w:rPr>
        <w:t xml:space="preserve"> hay </w:t>
      </w:r>
      <w:proofErr w:type="gramStart"/>
      <w:r>
        <w:rPr>
          <w:rFonts w:ascii="Segoe UI Semilight" w:hAnsi="Segoe UI Semilight" w:cs="Segoe UI Semilight"/>
          <w:bCs/>
        </w:rPr>
        <w:t>un etiqueta llamada</w:t>
      </w:r>
      <w:proofErr w:type="gramEnd"/>
      <w:r>
        <w:rPr>
          <w:rFonts w:ascii="Segoe UI Semilight" w:hAnsi="Segoe UI Semilight" w:cs="Segoe UI Semilight"/>
          <w:bCs/>
        </w:rPr>
        <w:t xml:space="preserve"> </w:t>
      </w:r>
      <w:proofErr w:type="spellStart"/>
      <w:r>
        <w:rPr>
          <w:rFonts w:ascii="Segoe UI Semilight" w:hAnsi="Segoe UI Semilight" w:cs="Segoe UI Semilight"/>
          <w:bCs/>
        </w:rPr>
        <w:t>all</w:t>
      </w:r>
      <w:proofErr w:type="spellEnd"/>
      <w:r>
        <w:rPr>
          <w:rFonts w:ascii="Segoe UI Semilight" w:hAnsi="Segoe UI Semilight" w:cs="Segoe UI Semilight"/>
          <w:bCs/>
        </w:rPr>
        <w:t xml:space="preserve"> donde se indican los ficheros necesarios para compilar el programa, y cuando todos están ya presentes (en este caso solo era necesario </w:t>
      </w:r>
      <w:proofErr w:type="spellStart"/>
      <w:r>
        <w:rPr>
          <w:rFonts w:ascii="Segoe UI Semilight" w:hAnsi="Segoe UI Semilight" w:cs="Segoe UI Semilight"/>
          <w:bCs/>
        </w:rPr>
        <w:t>example</w:t>
      </w:r>
      <w:proofErr w:type="spellEnd"/>
      <w:r>
        <w:rPr>
          <w:rFonts w:ascii="Segoe UI Semilight" w:hAnsi="Segoe UI Semilight" w:cs="Segoe UI Semilight"/>
          <w:bCs/>
        </w:rPr>
        <w:t>)</w:t>
      </w:r>
      <w:r w:rsidR="00A576BD">
        <w:rPr>
          <w:rFonts w:ascii="Segoe UI Semilight" w:hAnsi="Segoe UI Semilight" w:cs="Segoe UI Semilight"/>
          <w:bCs/>
        </w:rPr>
        <w:t xml:space="preserve"> entonces el </w:t>
      </w:r>
      <w:proofErr w:type="spellStart"/>
      <w:r w:rsidR="00A576BD">
        <w:rPr>
          <w:rFonts w:ascii="Segoe UI Semilight" w:hAnsi="Segoe UI Semilight" w:cs="Segoe UI Semilight"/>
          <w:bCs/>
        </w:rPr>
        <w:t>Makefile</w:t>
      </w:r>
      <w:proofErr w:type="spellEnd"/>
      <w:r w:rsidR="00A576BD">
        <w:rPr>
          <w:rFonts w:ascii="Segoe UI Semilight" w:hAnsi="Segoe UI Semilight" w:cs="Segoe UI Semilight"/>
          <w:bCs/>
        </w:rPr>
        <w:t xml:space="preserve"> no tiene nada por hacer.</w:t>
      </w:r>
    </w:p>
    <w:p w14:paraId="0E63B54F" w14:textId="5682356F" w:rsidR="00F31A80" w:rsidRDefault="00F31A80" w:rsidP="00A163A0">
      <w:pPr>
        <w:rPr>
          <w:rFonts w:ascii="Segoe UI Semilight" w:hAnsi="Segoe UI Semilight" w:cs="Segoe UI Semilight"/>
          <w:b/>
        </w:rPr>
      </w:pPr>
      <w:r w:rsidRPr="00F31A80">
        <w:rPr>
          <w:rFonts w:ascii="Segoe UI Semilight" w:hAnsi="Segoe UI Semilight" w:cs="Segoe UI Semilight"/>
          <w:b/>
          <w:noProof/>
        </w:rPr>
        <w:lastRenderedPageBreak/>
        <w:drawing>
          <wp:inline distT="0" distB="0" distL="0" distR="0" wp14:anchorId="5C48BEA9" wp14:editId="7C8035C2">
            <wp:extent cx="5128591" cy="3225192"/>
            <wp:effectExtent l="0" t="0" r="0" b="0"/>
            <wp:docPr id="806440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0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6224" cy="32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089" w14:textId="77777777" w:rsidR="00A576BD" w:rsidRPr="00F31A80" w:rsidRDefault="00A576BD" w:rsidP="00A163A0">
      <w:pPr>
        <w:rPr>
          <w:rFonts w:ascii="Segoe UI Semilight" w:hAnsi="Segoe UI Semilight" w:cs="Segoe UI Semilight"/>
          <w:b/>
        </w:rPr>
      </w:pPr>
    </w:p>
    <w:p w14:paraId="1DAE05AD" w14:textId="77777777" w:rsidR="00A163A0" w:rsidRPr="00A576BD" w:rsidRDefault="00A163A0" w:rsidP="00A163A0">
      <w:pPr>
        <w:rPr>
          <w:rFonts w:ascii="Segoe UI Semilight" w:hAnsi="Segoe UI Semilight" w:cs="Segoe UI Semilight"/>
          <w:b/>
        </w:rPr>
      </w:pPr>
      <w:r w:rsidRPr="00A576BD">
        <w:rPr>
          <w:rFonts w:ascii="Segoe UI Semilight" w:hAnsi="Segoe UI Semilight" w:cs="Segoe UI Semilight"/>
          <w:b/>
        </w:rPr>
        <w:t xml:space="preserve">Marca el fichero </w:t>
      </w:r>
      <w:proofErr w:type="spellStart"/>
      <w:r w:rsidRPr="00A576BD">
        <w:rPr>
          <w:rFonts w:ascii="Segoe UI Semilight" w:hAnsi="Segoe UI Semilight" w:cs="Segoe UI Semilight"/>
          <w:b/>
        </w:rPr>
        <w:t>example.c</w:t>
      </w:r>
      <w:proofErr w:type="spellEnd"/>
      <w:r w:rsidRPr="00A576BD">
        <w:rPr>
          <w:rFonts w:ascii="Segoe UI Semilight" w:hAnsi="Segoe UI Semilight" w:cs="Segoe UI Semilight"/>
          <w:b/>
        </w:rPr>
        <w:t xml:space="preserve"> como modificado ejecutando </w:t>
      </w:r>
      <w:proofErr w:type="spellStart"/>
      <w:r w:rsidRPr="00A576BD">
        <w:rPr>
          <w:rFonts w:ascii="Segoe UI Semilight" w:hAnsi="Segoe UI Semilight" w:cs="Segoe UI Semilight"/>
          <w:b/>
        </w:rPr>
        <w:t>touch</w:t>
      </w:r>
      <w:proofErr w:type="spellEnd"/>
      <w:r w:rsidRPr="00A576BD">
        <w:rPr>
          <w:rFonts w:ascii="Segoe UI Semilight" w:hAnsi="Segoe UI Semilight" w:cs="Segoe UI Semilight"/>
          <w:b/>
        </w:rPr>
        <w:t xml:space="preserve"> </w:t>
      </w:r>
      <w:proofErr w:type="spellStart"/>
      <w:r w:rsidRPr="00A576BD">
        <w:rPr>
          <w:rFonts w:ascii="Segoe UI Semilight" w:hAnsi="Segoe UI Semilight" w:cs="Segoe UI Semilight"/>
          <w:b/>
        </w:rPr>
        <w:t>example.c</w:t>
      </w:r>
      <w:proofErr w:type="spellEnd"/>
      <w:r w:rsidRPr="00A576BD">
        <w:rPr>
          <w:rFonts w:ascii="Segoe UI Semilight" w:hAnsi="Segoe UI Semilight" w:cs="Segoe UI Semilight"/>
          <w:b/>
        </w:rPr>
        <w:t xml:space="preserve">. Después ejecuta de nuevo </w:t>
      </w:r>
      <w:proofErr w:type="spellStart"/>
      <w:proofErr w:type="gramStart"/>
      <w:r w:rsidRPr="00A576BD">
        <w:rPr>
          <w:rFonts w:ascii="Segoe UI Semilight" w:hAnsi="Segoe UI Semilight" w:cs="Segoe UI Semilight"/>
          <w:b/>
        </w:rPr>
        <w:t>make</w:t>
      </w:r>
      <w:proofErr w:type="spellEnd"/>
      <w:r w:rsidRPr="00A576BD">
        <w:rPr>
          <w:rFonts w:ascii="Segoe UI Semilight" w:hAnsi="Segoe UI Semilight" w:cs="Segoe UI Semilight"/>
          <w:b/>
        </w:rPr>
        <w:t xml:space="preserve"> .</w:t>
      </w:r>
      <w:proofErr w:type="gramEnd"/>
      <w:r w:rsidRPr="00A576BD">
        <w:rPr>
          <w:rFonts w:ascii="Segoe UI Semilight" w:hAnsi="Segoe UI Semilight" w:cs="Segoe UI Semilight"/>
          <w:b/>
        </w:rPr>
        <w:t xml:space="preserve"> ¿Qué diferencia hay con la última vez que lo ejecutaste? ¿Por qué?</w:t>
      </w:r>
    </w:p>
    <w:p w14:paraId="381C6CC1" w14:textId="77777777" w:rsidR="00A163A0" w:rsidRDefault="00A163A0" w:rsidP="00A163A0">
      <w:pPr>
        <w:rPr>
          <w:rFonts w:ascii="Segoe UI Semilight" w:hAnsi="Segoe UI Semilight" w:cs="Segoe UI Semilight"/>
          <w:bCs/>
        </w:rPr>
      </w:pPr>
    </w:p>
    <w:p w14:paraId="6672C894" w14:textId="5C1E0FCD" w:rsidR="00A576BD" w:rsidRDefault="00A576BD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 xml:space="preserve">Esta vez </w:t>
      </w:r>
      <w:proofErr w:type="spellStart"/>
      <w:r>
        <w:rPr>
          <w:rFonts w:ascii="Segoe UI Semilight" w:hAnsi="Segoe UI Semilight" w:cs="Segoe UI Semilight"/>
          <w:bCs/>
        </w:rPr>
        <w:t>si</w:t>
      </w:r>
      <w:proofErr w:type="spellEnd"/>
      <w:r>
        <w:rPr>
          <w:rFonts w:ascii="Segoe UI Semilight" w:hAnsi="Segoe UI Semilight" w:cs="Segoe UI Semilight"/>
          <w:bCs/>
        </w:rPr>
        <w:t xml:space="preserve"> que se vuelve a compilar y crear el ejecutable. Esto se debe a que la etiqueta </w:t>
      </w:r>
      <w:proofErr w:type="spellStart"/>
      <w:r>
        <w:rPr>
          <w:rFonts w:ascii="Segoe UI Semilight" w:hAnsi="Segoe UI Semilight" w:cs="Segoe UI Semilight"/>
          <w:bCs/>
        </w:rPr>
        <w:t>example</w:t>
      </w:r>
      <w:proofErr w:type="spellEnd"/>
      <w:r>
        <w:rPr>
          <w:rFonts w:ascii="Segoe UI Semilight" w:hAnsi="Segoe UI Semilight" w:cs="Segoe UI Semilight"/>
          <w:bCs/>
        </w:rPr>
        <w:t xml:space="preserve"> de </w:t>
      </w:r>
      <w:proofErr w:type="spellStart"/>
      <w:r>
        <w:rPr>
          <w:rFonts w:ascii="Segoe UI Semilight" w:hAnsi="Segoe UI Semilight" w:cs="Segoe UI Semilight"/>
          <w:bCs/>
        </w:rPr>
        <w:t>Makefile</w:t>
      </w:r>
      <w:proofErr w:type="spellEnd"/>
      <w:r>
        <w:rPr>
          <w:rFonts w:ascii="Segoe UI Semilight" w:hAnsi="Segoe UI Semilight" w:cs="Segoe UI Semilight"/>
          <w:bCs/>
        </w:rPr>
        <w:t xml:space="preserve"> requiere de </w:t>
      </w:r>
      <w:proofErr w:type="spellStart"/>
      <w:r>
        <w:rPr>
          <w:rFonts w:ascii="Segoe UI Semilight" w:hAnsi="Segoe UI Semilight" w:cs="Segoe UI Semilight"/>
          <w:bCs/>
        </w:rPr>
        <w:t>example.c</w:t>
      </w:r>
      <w:proofErr w:type="spellEnd"/>
      <w:r>
        <w:rPr>
          <w:rFonts w:ascii="Segoe UI Semilight" w:hAnsi="Segoe UI Semilight" w:cs="Segoe UI Semilight"/>
          <w:bCs/>
        </w:rPr>
        <w:t xml:space="preserve">, y ha detectado que este último ha sido modificado por lo que realiza las tareas implementadas en esa etiqueta, en este caso </w:t>
      </w:r>
      <w:proofErr w:type="spellStart"/>
      <w:r>
        <w:rPr>
          <w:rFonts w:ascii="Segoe UI Semilight" w:hAnsi="Segoe UI Semilight" w:cs="Segoe UI Semilight"/>
          <w:bCs/>
        </w:rPr>
        <w:t>gcc</w:t>
      </w:r>
      <w:proofErr w:type="spellEnd"/>
      <w:r>
        <w:rPr>
          <w:rFonts w:ascii="Segoe UI Semilight" w:hAnsi="Segoe UI Semilight" w:cs="Segoe UI Semilight"/>
          <w:bCs/>
        </w:rPr>
        <w:t xml:space="preserve"> … </w:t>
      </w:r>
    </w:p>
    <w:p w14:paraId="18652EAC" w14:textId="77777777" w:rsidR="00A576BD" w:rsidRDefault="00A576BD" w:rsidP="00A163A0">
      <w:pPr>
        <w:rPr>
          <w:rFonts w:ascii="Segoe UI Semilight" w:hAnsi="Segoe UI Semilight" w:cs="Segoe UI Semilight"/>
          <w:bCs/>
        </w:rPr>
      </w:pPr>
    </w:p>
    <w:p w14:paraId="67121D95" w14:textId="6A9111F0" w:rsidR="00A576BD" w:rsidRDefault="00A576BD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 xml:space="preserve">Esto tiene todo el sentido, ya que </w:t>
      </w:r>
      <w:proofErr w:type="spellStart"/>
      <w:r>
        <w:rPr>
          <w:rFonts w:ascii="Segoe UI Semilight" w:hAnsi="Segoe UI Semilight" w:cs="Segoe UI Semilight"/>
          <w:bCs/>
        </w:rPr>
        <w:t>Makefile</w:t>
      </w:r>
      <w:proofErr w:type="spellEnd"/>
      <w:r>
        <w:rPr>
          <w:rFonts w:ascii="Segoe UI Semilight" w:hAnsi="Segoe UI Semilight" w:cs="Segoe UI Semilight"/>
          <w:bCs/>
        </w:rPr>
        <w:t xml:space="preserve"> nos ayudará a compilar una y otra vez nuestros programas, los cuales tendrán ficheros que irán cambiando y tener estas etiquetas que están atentas es esencial para volver a compilar los archivos necesarios modificados.</w:t>
      </w:r>
    </w:p>
    <w:p w14:paraId="064F5EB2" w14:textId="77777777" w:rsidR="00A576BD" w:rsidRPr="00A163A0" w:rsidRDefault="00A576BD" w:rsidP="00A163A0">
      <w:pPr>
        <w:rPr>
          <w:rFonts w:ascii="Segoe UI Semilight" w:hAnsi="Segoe UI Semilight" w:cs="Segoe UI Semilight"/>
          <w:bCs/>
        </w:rPr>
      </w:pPr>
    </w:p>
    <w:p w14:paraId="49F72E1A" w14:textId="3584F6B7" w:rsidR="005A0D88" w:rsidRDefault="00A163A0" w:rsidP="00A163A0">
      <w:pPr>
        <w:rPr>
          <w:rFonts w:ascii="Segoe UI Semilight" w:hAnsi="Segoe UI Semilight" w:cs="Segoe UI Semilight"/>
          <w:b/>
        </w:rPr>
      </w:pPr>
      <w:r w:rsidRPr="00C70602">
        <w:rPr>
          <w:rFonts w:ascii="Segoe UI Semilight" w:hAnsi="Segoe UI Semilight" w:cs="Segoe UI Semilight"/>
          <w:b/>
        </w:rPr>
        <w:t xml:space="preserve">Ejecuta la orden </w:t>
      </w:r>
      <w:proofErr w:type="spellStart"/>
      <w:r w:rsidRPr="00C70602">
        <w:rPr>
          <w:rFonts w:ascii="Segoe UI Semilight" w:hAnsi="Segoe UI Semilight" w:cs="Segoe UI Semilight"/>
          <w:b/>
        </w:rPr>
        <w:t>make</w:t>
      </w:r>
      <w:proofErr w:type="spellEnd"/>
      <w:r w:rsidRPr="00C70602">
        <w:rPr>
          <w:rFonts w:ascii="Segoe UI Semilight" w:hAnsi="Segoe UI Semilight" w:cs="Segoe UI Semilight"/>
          <w:b/>
        </w:rPr>
        <w:t xml:space="preserve"> </w:t>
      </w:r>
      <w:proofErr w:type="spellStart"/>
      <w:r w:rsidRPr="00C70602">
        <w:rPr>
          <w:rFonts w:ascii="Segoe UI Semilight" w:hAnsi="Segoe UI Semilight" w:cs="Segoe UI Semilight"/>
          <w:b/>
        </w:rPr>
        <w:t>clean</w:t>
      </w:r>
      <w:proofErr w:type="spellEnd"/>
      <w:r w:rsidRPr="00C70602">
        <w:rPr>
          <w:rFonts w:ascii="Segoe UI Semilight" w:hAnsi="Segoe UI Semilight" w:cs="Segoe UI Semilight"/>
          <w:b/>
        </w:rPr>
        <w:t>. ¿Qué ha sucedido?</w:t>
      </w:r>
    </w:p>
    <w:p w14:paraId="6BD7B431" w14:textId="77777777" w:rsidR="00C70602" w:rsidRDefault="00C70602" w:rsidP="00A163A0">
      <w:pPr>
        <w:rPr>
          <w:rFonts w:ascii="Segoe UI Semilight" w:hAnsi="Segoe UI Semilight" w:cs="Segoe UI Semilight"/>
          <w:b/>
        </w:rPr>
      </w:pPr>
    </w:p>
    <w:p w14:paraId="5C7F1FF9" w14:textId="08509840" w:rsidR="00C70602" w:rsidRPr="00C70602" w:rsidRDefault="00C70602" w:rsidP="00A163A0">
      <w:pPr>
        <w:rPr>
          <w:rFonts w:ascii="Segoe UI Semilight" w:hAnsi="Segoe UI Semilight" w:cs="Segoe UI Semilight"/>
          <w:bCs/>
        </w:rPr>
      </w:pPr>
      <w:r>
        <w:rPr>
          <w:rFonts w:ascii="Segoe UI Semilight" w:hAnsi="Segoe UI Semilight" w:cs="Segoe UI Semilight"/>
          <w:bCs/>
        </w:rPr>
        <w:t xml:space="preserve">Se ha ejecutado el comando implementado en la etiqueta </w:t>
      </w:r>
      <w:proofErr w:type="spellStart"/>
      <w:r>
        <w:rPr>
          <w:rFonts w:ascii="Segoe UI Semilight" w:hAnsi="Segoe UI Semilight" w:cs="Segoe UI Semilight"/>
          <w:bCs/>
        </w:rPr>
        <w:t>clean</w:t>
      </w:r>
      <w:proofErr w:type="spellEnd"/>
      <w:r>
        <w:rPr>
          <w:rFonts w:ascii="Segoe UI Semilight" w:hAnsi="Segoe UI Semilight" w:cs="Segoe UI Semilight"/>
          <w:bCs/>
        </w:rPr>
        <w:t xml:space="preserve">, el cual corresponde al </w:t>
      </w:r>
      <w:proofErr w:type="spellStart"/>
      <w:r>
        <w:rPr>
          <w:rFonts w:ascii="Segoe UI Semilight" w:hAnsi="Segoe UI Semilight" w:cs="Segoe UI Semilight"/>
          <w:bCs/>
        </w:rPr>
        <w:t>remove</w:t>
      </w:r>
      <w:proofErr w:type="spellEnd"/>
      <w:r>
        <w:rPr>
          <w:rFonts w:ascii="Segoe UI Semilight" w:hAnsi="Segoe UI Semilight" w:cs="Segoe UI Semilight"/>
          <w:bCs/>
        </w:rPr>
        <w:t xml:space="preserve"> del ejecutable.</w:t>
      </w:r>
    </w:p>
    <w:p w14:paraId="09037100" w14:textId="77777777" w:rsidR="00C70602" w:rsidRDefault="00C70602" w:rsidP="00A163A0">
      <w:pPr>
        <w:rPr>
          <w:rFonts w:ascii="Segoe UI Semilight" w:hAnsi="Segoe UI Semilight" w:cs="Segoe UI Semilight"/>
          <w:b/>
        </w:rPr>
      </w:pPr>
    </w:p>
    <w:p w14:paraId="2D121783" w14:textId="6E03AF85" w:rsidR="00C70602" w:rsidRPr="00C70602" w:rsidRDefault="00C70602" w:rsidP="00A163A0">
      <w:pPr>
        <w:rPr>
          <w:rFonts w:ascii="Segoe UI Semilight" w:hAnsi="Segoe UI Semilight" w:cs="Segoe UI Semilight"/>
          <w:b/>
        </w:rPr>
      </w:pPr>
      <w:r w:rsidRPr="00C70602">
        <w:rPr>
          <w:rFonts w:ascii="Segoe UI Semilight" w:hAnsi="Segoe UI Semilight" w:cs="Segoe UI Semilight"/>
          <w:b/>
          <w:noProof/>
        </w:rPr>
        <w:drawing>
          <wp:inline distT="0" distB="0" distL="0" distR="0" wp14:anchorId="1E7169B2" wp14:editId="4C8E4467">
            <wp:extent cx="6120130" cy="2080895"/>
            <wp:effectExtent l="0" t="0" r="0" b="0"/>
            <wp:docPr id="1832048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48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4D0B" w14:textId="481E3BF2" w:rsidR="005A0D88" w:rsidRPr="005A0D88" w:rsidRDefault="005A0D88" w:rsidP="00A2427B">
      <w:pPr>
        <w:rPr>
          <w:rFonts w:ascii="Segoe UI Semilight" w:hAnsi="Segoe UI Semilight" w:cs="Segoe UI Semilight"/>
          <w:b/>
        </w:rPr>
      </w:pPr>
    </w:p>
    <w:sectPr w:rsidR="005A0D88" w:rsidRPr="005A0D88" w:rsidSect="009D3620"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3543B" w14:textId="77777777" w:rsidR="00924BEC" w:rsidRPr="00A163A0" w:rsidRDefault="00924BEC" w:rsidP="00E74B29">
      <w:r w:rsidRPr="00A163A0">
        <w:separator/>
      </w:r>
    </w:p>
  </w:endnote>
  <w:endnote w:type="continuationSeparator" w:id="0">
    <w:p w14:paraId="2664CD51" w14:textId="77777777" w:rsidR="00924BEC" w:rsidRPr="00A163A0" w:rsidRDefault="00924BEC" w:rsidP="00E74B29">
      <w:r w:rsidRPr="00A163A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Content>
      <w:p w14:paraId="00EAE8CA" w14:textId="202CB0BA" w:rsidR="00E74B29" w:rsidRPr="00A163A0" w:rsidRDefault="00E74B29" w:rsidP="006709F1">
        <w:pPr>
          <w:pStyle w:val="Piedepgina"/>
          <w:rPr>
            <w:rStyle w:val="Nmerodepgina"/>
          </w:rPr>
        </w:pPr>
        <w:r w:rsidRPr="00A163A0">
          <w:rPr>
            <w:rStyle w:val="Nmerodepgina"/>
            <w:lang w:bidi="es-ES"/>
          </w:rPr>
          <w:fldChar w:fldCharType="begin"/>
        </w:r>
        <w:r w:rsidRPr="00A163A0">
          <w:rPr>
            <w:rStyle w:val="Nmerodepgina"/>
            <w:lang w:bidi="es-ES"/>
          </w:rPr>
          <w:instrText xml:space="preserve"> PAGE </w:instrText>
        </w:r>
        <w:r w:rsidRPr="00A163A0">
          <w:rPr>
            <w:rStyle w:val="Nmerodepgina"/>
            <w:lang w:bidi="es-ES"/>
          </w:rPr>
          <w:fldChar w:fldCharType="separate"/>
        </w:r>
        <w:r w:rsidR="00625027" w:rsidRPr="00A163A0">
          <w:rPr>
            <w:rStyle w:val="Nmerodepgina"/>
            <w:lang w:bidi="es-ES"/>
          </w:rPr>
          <w:t>2</w:t>
        </w:r>
        <w:r w:rsidRPr="00A163A0">
          <w:rPr>
            <w:rStyle w:val="Nmerodepgina"/>
            <w:lang w:bidi="es-ES"/>
          </w:rPr>
          <w:fldChar w:fldCharType="end"/>
        </w:r>
      </w:p>
    </w:sdtContent>
  </w:sdt>
  <w:p w14:paraId="4EF13C83" w14:textId="77777777" w:rsidR="00E74B29" w:rsidRPr="00A163A0" w:rsidRDefault="00E74B29" w:rsidP="006709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2F36A" w14:textId="5A6C0CF1" w:rsidR="00E74B29" w:rsidRPr="00A163A0" w:rsidRDefault="00E74B29" w:rsidP="006709F1">
    <w:pPr>
      <w:pStyle w:val="Piedepgina"/>
      <w:rPr>
        <w:rStyle w:val="Nmerodepgina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284"/>
      <w:gridCol w:w="6185"/>
      <w:gridCol w:w="3235"/>
      <w:gridCol w:w="1078"/>
    </w:tblGrid>
    <w:tr w:rsidR="00E74B29" w:rsidRPr="00A163A0" w14:paraId="344F3299" w14:textId="77777777" w:rsidTr="00D15641">
      <w:tc>
        <w:tcPr>
          <w:tcW w:w="284" w:type="dxa"/>
        </w:tcPr>
        <w:p w14:paraId="63510059" w14:textId="77777777" w:rsidR="00E74B29" w:rsidRPr="00A163A0" w:rsidRDefault="00E74B29" w:rsidP="006709F1">
          <w:pPr>
            <w:pStyle w:val="Piedepgina"/>
          </w:pPr>
        </w:p>
      </w:tc>
      <w:tc>
        <w:tcPr>
          <w:tcW w:w="6185" w:type="dxa"/>
        </w:tcPr>
        <w:p w14:paraId="3587442E" w14:textId="583D80B5" w:rsidR="00E74B29" w:rsidRPr="00A163A0" w:rsidRDefault="00625027" w:rsidP="006709F1">
          <w:pPr>
            <w:pStyle w:val="Piedepgina"/>
          </w:pPr>
          <w:r w:rsidRPr="00A163A0">
            <w:t xml:space="preserve">Memoria </w:t>
          </w:r>
          <w:proofErr w:type="spellStart"/>
          <w:r w:rsidR="00D15641" w:rsidRPr="00A163A0">
            <w:t>Lab</w:t>
          </w:r>
          <w:proofErr w:type="spellEnd"/>
          <w:r w:rsidR="00D15641" w:rsidRPr="00A163A0">
            <w:t xml:space="preserve"> </w:t>
          </w:r>
          <w:r w:rsidR="008D667E" w:rsidRPr="00A163A0">
            <w:t>Redes UML</w:t>
          </w:r>
        </w:p>
      </w:tc>
      <w:tc>
        <w:tcPr>
          <w:tcW w:w="3235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14F5721" w14:textId="45C2E041" w:rsidR="00E74B29" w:rsidRPr="00A163A0" w:rsidRDefault="009D3620" w:rsidP="006709F1">
              <w:pPr>
                <w:pStyle w:val="Piedepgina"/>
                <w:jc w:val="right"/>
              </w:pPr>
              <w:r w:rsidRPr="00A163A0">
                <w:rPr>
                  <w:rStyle w:val="Nmerodepgina"/>
                </w:rPr>
                <w:t xml:space="preserve">      </w:t>
              </w:r>
              <w:r w:rsidR="00E74B29" w:rsidRPr="00A163A0">
                <w:rPr>
                  <w:lang w:bidi="es-ES"/>
                </w:rPr>
                <w:t xml:space="preserve">PÁGINA </w:t>
              </w:r>
              <w:r w:rsidR="00E74B29" w:rsidRPr="00A163A0">
                <w:rPr>
                  <w:lang w:bidi="es-ES"/>
                </w:rPr>
                <w:fldChar w:fldCharType="begin"/>
              </w:r>
              <w:r w:rsidR="00E74B29" w:rsidRPr="00A163A0">
                <w:rPr>
                  <w:lang w:bidi="es-ES"/>
                </w:rPr>
                <w:instrText xml:space="preserve"> PAGE </w:instrText>
              </w:r>
              <w:r w:rsidR="00E74B29" w:rsidRPr="00A163A0">
                <w:rPr>
                  <w:lang w:bidi="es-ES"/>
                </w:rPr>
                <w:fldChar w:fldCharType="separate"/>
              </w:r>
              <w:r w:rsidR="00874EE2" w:rsidRPr="00A163A0">
                <w:rPr>
                  <w:lang w:bidi="es-ES"/>
                </w:rPr>
                <w:t>4</w:t>
              </w:r>
              <w:r w:rsidR="00E74B29" w:rsidRPr="00A163A0">
                <w:rPr>
                  <w:lang w:bidi="es-ES"/>
                </w:rPr>
                <w:fldChar w:fldCharType="end"/>
              </w:r>
            </w:p>
          </w:sdtContent>
        </w:sdt>
      </w:tc>
      <w:tc>
        <w:tcPr>
          <w:tcW w:w="1078" w:type="dxa"/>
        </w:tcPr>
        <w:p w14:paraId="7BCE4C39" w14:textId="77777777" w:rsidR="00E74B29" w:rsidRPr="00A163A0" w:rsidRDefault="00E74B29" w:rsidP="006709F1">
          <w:pPr>
            <w:pStyle w:val="Piedepgina"/>
          </w:pPr>
        </w:p>
      </w:tc>
    </w:tr>
  </w:tbl>
  <w:p w14:paraId="5D54F637" w14:textId="77777777" w:rsidR="00E74B29" w:rsidRPr="00A163A0" w:rsidRDefault="00E74B29" w:rsidP="006709F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5088B" w14:textId="5597B941" w:rsidR="00D15641" w:rsidRPr="00A163A0" w:rsidRDefault="009D3620">
    <w:pPr>
      <w:pStyle w:val="Piedepgina"/>
    </w:pPr>
    <w:r w:rsidRPr="00A163A0">
      <w:t xml:space="preserve">Memoria </w:t>
    </w:r>
    <w:proofErr w:type="spellStart"/>
    <w:r w:rsidRPr="00A163A0">
      <w:t>Lab</w:t>
    </w:r>
    <w:proofErr w:type="spellEnd"/>
    <w:r w:rsidRPr="00A163A0">
      <w:t xml:space="preserve"> </w:t>
    </w:r>
    <w:r w:rsidR="005A0D88" w:rsidRPr="00A163A0">
      <w:t>Programación C</w:t>
    </w:r>
    <w:r w:rsidRPr="00A163A0">
      <w:t xml:space="preserve">                                                                      </w:t>
    </w:r>
    <w:r w:rsidRPr="00A163A0">
      <w:rPr>
        <w:lang w:bidi="es-ES"/>
      </w:rPr>
      <w:t>PÁGINA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E0806" w14:textId="77777777" w:rsidR="00924BEC" w:rsidRPr="00A163A0" w:rsidRDefault="00924BEC" w:rsidP="00E74B29">
      <w:r w:rsidRPr="00A163A0">
        <w:separator/>
      </w:r>
    </w:p>
  </w:footnote>
  <w:footnote w:type="continuationSeparator" w:id="0">
    <w:p w14:paraId="4E8469D7" w14:textId="77777777" w:rsidR="00924BEC" w:rsidRPr="00A163A0" w:rsidRDefault="00924BEC" w:rsidP="00E74B29">
      <w:r w:rsidRPr="00A163A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34BC9"/>
    <w:multiLevelType w:val="hybridMultilevel"/>
    <w:tmpl w:val="433CB5E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DE230C"/>
    <w:multiLevelType w:val="multilevel"/>
    <w:tmpl w:val="59848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05B6A"/>
    <w:multiLevelType w:val="hybridMultilevel"/>
    <w:tmpl w:val="AC329B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E6388"/>
    <w:multiLevelType w:val="hybridMultilevel"/>
    <w:tmpl w:val="AD82CC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56BE"/>
    <w:multiLevelType w:val="hybridMultilevel"/>
    <w:tmpl w:val="D9DC745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817218"/>
    <w:multiLevelType w:val="hybridMultilevel"/>
    <w:tmpl w:val="75443F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1168C"/>
    <w:multiLevelType w:val="multilevel"/>
    <w:tmpl w:val="555E4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5D4FA6"/>
    <w:multiLevelType w:val="hybridMultilevel"/>
    <w:tmpl w:val="C972C0C4"/>
    <w:lvl w:ilvl="0" w:tplc="9460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031E5A"/>
    <w:multiLevelType w:val="hybridMultilevel"/>
    <w:tmpl w:val="3ED4C132"/>
    <w:lvl w:ilvl="0" w:tplc="5A168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F778EC"/>
    <w:multiLevelType w:val="hybridMultilevel"/>
    <w:tmpl w:val="4B849088"/>
    <w:lvl w:ilvl="0" w:tplc="53DCAA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473E96"/>
    <w:multiLevelType w:val="multilevel"/>
    <w:tmpl w:val="848C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5207EB"/>
    <w:multiLevelType w:val="hybridMultilevel"/>
    <w:tmpl w:val="BCA48746"/>
    <w:lvl w:ilvl="0" w:tplc="65C6ED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F0006C4"/>
    <w:multiLevelType w:val="hybridMultilevel"/>
    <w:tmpl w:val="0EFC2CDE"/>
    <w:lvl w:ilvl="0" w:tplc="EF8443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9131C0"/>
    <w:multiLevelType w:val="hybridMultilevel"/>
    <w:tmpl w:val="B07C0F9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5F1D15"/>
    <w:multiLevelType w:val="multilevel"/>
    <w:tmpl w:val="A706F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0157"/>
    <w:multiLevelType w:val="multilevel"/>
    <w:tmpl w:val="4D181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5A5645"/>
    <w:multiLevelType w:val="multilevel"/>
    <w:tmpl w:val="D52EC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176489"/>
    <w:multiLevelType w:val="hybridMultilevel"/>
    <w:tmpl w:val="9E68A25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B12A21"/>
    <w:multiLevelType w:val="hybridMultilevel"/>
    <w:tmpl w:val="3FFE8466"/>
    <w:lvl w:ilvl="0" w:tplc="CC36B7D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702680B"/>
    <w:multiLevelType w:val="hybridMultilevel"/>
    <w:tmpl w:val="80B66D50"/>
    <w:lvl w:ilvl="0" w:tplc="B4F22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A11330F"/>
    <w:multiLevelType w:val="hybridMultilevel"/>
    <w:tmpl w:val="8DBABD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665007"/>
    <w:multiLevelType w:val="multilevel"/>
    <w:tmpl w:val="D0ECA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C87EFA"/>
    <w:multiLevelType w:val="hybridMultilevel"/>
    <w:tmpl w:val="8034A7E0"/>
    <w:lvl w:ilvl="0" w:tplc="50424EB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705261">
    <w:abstractNumId w:val="4"/>
  </w:num>
  <w:num w:numId="2" w16cid:durableId="1481070757">
    <w:abstractNumId w:val="0"/>
  </w:num>
  <w:num w:numId="3" w16cid:durableId="1567449750">
    <w:abstractNumId w:val="14"/>
  </w:num>
  <w:num w:numId="4" w16cid:durableId="506019574">
    <w:abstractNumId w:val="5"/>
  </w:num>
  <w:num w:numId="5" w16cid:durableId="662317174">
    <w:abstractNumId w:val="18"/>
  </w:num>
  <w:num w:numId="6" w16cid:durableId="2019261097">
    <w:abstractNumId w:val="21"/>
  </w:num>
  <w:num w:numId="7" w16cid:durableId="751124915">
    <w:abstractNumId w:val="6"/>
  </w:num>
  <w:num w:numId="8" w16cid:durableId="1748460829">
    <w:abstractNumId w:val="3"/>
  </w:num>
  <w:num w:numId="9" w16cid:durableId="827982456">
    <w:abstractNumId w:val="20"/>
  </w:num>
  <w:num w:numId="10" w16cid:durableId="834954050">
    <w:abstractNumId w:val="10"/>
  </w:num>
  <w:num w:numId="11" w16cid:durableId="511727821">
    <w:abstractNumId w:val="13"/>
  </w:num>
  <w:num w:numId="12" w16cid:durableId="346099617">
    <w:abstractNumId w:val="8"/>
  </w:num>
  <w:num w:numId="13" w16cid:durableId="1637443101">
    <w:abstractNumId w:val="23"/>
  </w:num>
  <w:num w:numId="14" w16cid:durableId="1030842897">
    <w:abstractNumId w:val="19"/>
  </w:num>
  <w:num w:numId="15" w16cid:durableId="671687789">
    <w:abstractNumId w:val="9"/>
  </w:num>
  <w:num w:numId="16" w16cid:durableId="1715734973">
    <w:abstractNumId w:val="2"/>
  </w:num>
  <w:num w:numId="17" w16cid:durableId="1022588630">
    <w:abstractNumId w:val="12"/>
  </w:num>
  <w:num w:numId="18" w16cid:durableId="778373622">
    <w:abstractNumId w:val="16"/>
  </w:num>
  <w:num w:numId="19" w16cid:durableId="124587277">
    <w:abstractNumId w:val="7"/>
  </w:num>
  <w:num w:numId="20" w16cid:durableId="414741366">
    <w:abstractNumId w:val="17"/>
  </w:num>
  <w:num w:numId="21" w16cid:durableId="865289944">
    <w:abstractNumId w:val="11"/>
  </w:num>
  <w:num w:numId="22" w16cid:durableId="1251890681">
    <w:abstractNumId w:val="1"/>
  </w:num>
  <w:num w:numId="23" w16cid:durableId="133988289">
    <w:abstractNumId w:val="22"/>
  </w:num>
  <w:num w:numId="24" w16cid:durableId="6306682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6F2"/>
    <w:rsid w:val="00003D9E"/>
    <w:rsid w:val="000143D3"/>
    <w:rsid w:val="00021804"/>
    <w:rsid w:val="00022129"/>
    <w:rsid w:val="0003215D"/>
    <w:rsid w:val="00032DE6"/>
    <w:rsid w:val="000341CB"/>
    <w:rsid w:val="00035D21"/>
    <w:rsid w:val="00047968"/>
    <w:rsid w:val="000673B4"/>
    <w:rsid w:val="00081B6C"/>
    <w:rsid w:val="000831C9"/>
    <w:rsid w:val="00086FA5"/>
    <w:rsid w:val="00096A0F"/>
    <w:rsid w:val="000D6EC9"/>
    <w:rsid w:val="000E0E67"/>
    <w:rsid w:val="000E4641"/>
    <w:rsid w:val="00134496"/>
    <w:rsid w:val="00142CB6"/>
    <w:rsid w:val="00142F07"/>
    <w:rsid w:val="00151F66"/>
    <w:rsid w:val="00177F8D"/>
    <w:rsid w:val="00185F4A"/>
    <w:rsid w:val="001B1F8C"/>
    <w:rsid w:val="001C15D1"/>
    <w:rsid w:val="002378D8"/>
    <w:rsid w:val="002540F2"/>
    <w:rsid w:val="00257E9C"/>
    <w:rsid w:val="0026252F"/>
    <w:rsid w:val="00296E6F"/>
    <w:rsid w:val="002D2200"/>
    <w:rsid w:val="002D47D3"/>
    <w:rsid w:val="002E202F"/>
    <w:rsid w:val="002F583F"/>
    <w:rsid w:val="00314061"/>
    <w:rsid w:val="00352C75"/>
    <w:rsid w:val="00356601"/>
    <w:rsid w:val="0038208B"/>
    <w:rsid w:val="00392185"/>
    <w:rsid w:val="003D317E"/>
    <w:rsid w:val="003E462C"/>
    <w:rsid w:val="003F319D"/>
    <w:rsid w:val="0040564B"/>
    <w:rsid w:val="004219B1"/>
    <w:rsid w:val="00426429"/>
    <w:rsid w:val="0048120C"/>
    <w:rsid w:val="004909D9"/>
    <w:rsid w:val="004B7F4D"/>
    <w:rsid w:val="00521481"/>
    <w:rsid w:val="00530768"/>
    <w:rsid w:val="005313D2"/>
    <w:rsid w:val="00533EB8"/>
    <w:rsid w:val="00540616"/>
    <w:rsid w:val="005A0D88"/>
    <w:rsid w:val="005E14E0"/>
    <w:rsid w:val="00601109"/>
    <w:rsid w:val="00623CFA"/>
    <w:rsid w:val="00625027"/>
    <w:rsid w:val="00665110"/>
    <w:rsid w:val="006709F1"/>
    <w:rsid w:val="006C60E6"/>
    <w:rsid w:val="006D2841"/>
    <w:rsid w:val="006E472E"/>
    <w:rsid w:val="00702E82"/>
    <w:rsid w:val="007040E4"/>
    <w:rsid w:val="00721B66"/>
    <w:rsid w:val="0073062D"/>
    <w:rsid w:val="00735D2E"/>
    <w:rsid w:val="0078157C"/>
    <w:rsid w:val="0078735D"/>
    <w:rsid w:val="007906B3"/>
    <w:rsid w:val="00811928"/>
    <w:rsid w:val="00826261"/>
    <w:rsid w:val="00837914"/>
    <w:rsid w:val="00874EE2"/>
    <w:rsid w:val="00874FE7"/>
    <w:rsid w:val="008A31A0"/>
    <w:rsid w:val="008D667E"/>
    <w:rsid w:val="008E7561"/>
    <w:rsid w:val="008F75BE"/>
    <w:rsid w:val="00924BEC"/>
    <w:rsid w:val="00944B1B"/>
    <w:rsid w:val="00952F7D"/>
    <w:rsid w:val="0095496A"/>
    <w:rsid w:val="009A2F78"/>
    <w:rsid w:val="009A38BA"/>
    <w:rsid w:val="009D3620"/>
    <w:rsid w:val="00A163A0"/>
    <w:rsid w:val="00A2427B"/>
    <w:rsid w:val="00A576BD"/>
    <w:rsid w:val="00A600F7"/>
    <w:rsid w:val="00AA0DD5"/>
    <w:rsid w:val="00AB575A"/>
    <w:rsid w:val="00B31233"/>
    <w:rsid w:val="00B43E11"/>
    <w:rsid w:val="00B4550A"/>
    <w:rsid w:val="00B72187"/>
    <w:rsid w:val="00BB0BD1"/>
    <w:rsid w:val="00BC333B"/>
    <w:rsid w:val="00BC65D6"/>
    <w:rsid w:val="00BD0F52"/>
    <w:rsid w:val="00BE0401"/>
    <w:rsid w:val="00C046FC"/>
    <w:rsid w:val="00C2202B"/>
    <w:rsid w:val="00C70602"/>
    <w:rsid w:val="00C70B32"/>
    <w:rsid w:val="00C755AB"/>
    <w:rsid w:val="00CB0713"/>
    <w:rsid w:val="00CC1BCB"/>
    <w:rsid w:val="00CC6792"/>
    <w:rsid w:val="00CD7613"/>
    <w:rsid w:val="00CE2DEE"/>
    <w:rsid w:val="00CF0619"/>
    <w:rsid w:val="00D15641"/>
    <w:rsid w:val="00D2015C"/>
    <w:rsid w:val="00D20C02"/>
    <w:rsid w:val="00D43125"/>
    <w:rsid w:val="00D66A3A"/>
    <w:rsid w:val="00D81122"/>
    <w:rsid w:val="00D85AD5"/>
    <w:rsid w:val="00DA1F19"/>
    <w:rsid w:val="00DD5336"/>
    <w:rsid w:val="00DF198B"/>
    <w:rsid w:val="00DF672A"/>
    <w:rsid w:val="00E57FA2"/>
    <w:rsid w:val="00E74B29"/>
    <w:rsid w:val="00EF38A3"/>
    <w:rsid w:val="00EF6AC9"/>
    <w:rsid w:val="00F30101"/>
    <w:rsid w:val="00F31A80"/>
    <w:rsid w:val="00F50791"/>
    <w:rsid w:val="00F51365"/>
    <w:rsid w:val="00F54072"/>
    <w:rsid w:val="00F75274"/>
    <w:rsid w:val="00F75727"/>
    <w:rsid w:val="00FB2F1A"/>
    <w:rsid w:val="00FC26A4"/>
    <w:rsid w:val="00FD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85B37D"/>
  <w15:chartTrackingRefBased/>
  <w15:docId w15:val="{375B02AC-0F9E-4C58-BF75-F5AA5BD5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73062D"/>
  </w:style>
  <w:style w:type="paragraph" w:styleId="Ttulo1">
    <w:name w:val="heading 1"/>
    <w:basedOn w:val="Normal"/>
    <w:next w:val="Normal"/>
    <w:link w:val="Ttulo1C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Ttulo3">
    <w:name w:val="heading 3"/>
    <w:basedOn w:val="Ttulo2"/>
    <w:next w:val="Normal"/>
    <w:link w:val="Ttulo3C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limitadorgrfico">
    <w:name w:val="Delimitador gráfico"/>
    <w:basedOn w:val="Normal"/>
    <w:uiPriority w:val="8"/>
    <w:qFormat/>
    <w:rsid w:val="00DF198B"/>
    <w:rPr>
      <w:sz w:val="10"/>
    </w:rPr>
  </w:style>
  <w:style w:type="paragraph" w:styleId="Textodeglobo">
    <w:name w:val="Balloon Text"/>
    <w:basedOn w:val="Normal"/>
    <w:link w:val="TextodegloboC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1"/>
    <w:rsid w:val="00874FE7"/>
    <w:rPr>
      <w:b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2"/>
    <w:rsid w:val="00874FE7"/>
    <w:rPr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021804"/>
    <w:rPr>
      <w:sz w:val="26"/>
      <w:szCs w:val="28"/>
    </w:rPr>
  </w:style>
  <w:style w:type="paragraph" w:styleId="Encabezado">
    <w:name w:val="header"/>
    <w:basedOn w:val="Piedepgina"/>
    <w:link w:val="EncabezadoCar"/>
    <w:uiPriority w:val="99"/>
    <w:semiHidden/>
    <w:rsid w:val="00E74B29"/>
    <w:rPr>
      <w:rFonts w:ascii="Georgia" w:hAnsi="Georgia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4FE7"/>
    <w:rPr>
      <w:rFonts w:ascii="Georgia" w:hAnsi="Georgia"/>
    </w:rPr>
  </w:style>
  <w:style w:type="paragraph" w:styleId="Piedepgina">
    <w:name w:val="footer"/>
    <w:basedOn w:val="Normal"/>
    <w:link w:val="PiedepginaC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Fuentedeprrafopredeter"/>
    <w:uiPriority w:val="99"/>
    <w:semiHidden/>
    <w:rsid w:val="00E74B29"/>
  </w:style>
  <w:style w:type="character" w:customStyle="1" w:styleId="Ttulo5Car">
    <w:name w:val="Título 5 Car"/>
    <w:basedOn w:val="Fuentedeprrafopredeter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">
    <w:name w:val="Quote"/>
    <w:basedOn w:val="Normal"/>
    <w:next w:val="Normal"/>
    <w:link w:val="CitaC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Car">
    <w:name w:val="Cita Car"/>
    <w:basedOn w:val="Fuentedeprrafopredeter"/>
    <w:link w:val="Cita"/>
    <w:uiPriority w:val="6"/>
    <w:rsid w:val="00874FE7"/>
    <w:rPr>
      <w:color w:val="476166" w:themeColor="accent1"/>
      <w:sz w:val="96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874FE7"/>
    <w:rPr>
      <w:color w:val="808080"/>
    </w:rPr>
  </w:style>
  <w:style w:type="paragraph" w:styleId="Prrafodelista">
    <w:name w:val="List Paragraph"/>
    <w:basedOn w:val="Normal"/>
    <w:uiPriority w:val="34"/>
    <w:semiHidden/>
    <w:qFormat/>
    <w:rsid w:val="00625027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8D667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D66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D6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D667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builtin">
    <w:name w:val="hljs-built_in"/>
    <w:basedOn w:val="Fuentedeprrafopredeter"/>
    <w:rsid w:val="008D667E"/>
  </w:style>
  <w:style w:type="character" w:styleId="Textoennegrita">
    <w:name w:val="Strong"/>
    <w:basedOn w:val="Fuentedeprrafopredeter"/>
    <w:uiPriority w:val="22"/>
    <w:qFormat/>
    <w:rsid w:val="008D667E"/>
    <w:rPr>
      <w:b/>
      <w:bCs/>
    </w:rPr>
  </w:style>
  <w:style w:type="character" w:customStyle="1" w:styleId="hljs-comment">
    <w:name w:val="hljs-comment"/>
    <w:basedOn w:val="Fuentedeprrafopredeter"/>
    <w:rsid w:val="008D6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1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2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8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4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55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9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2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82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6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6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2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9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12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23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2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8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4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0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2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9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8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1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6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90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6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7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4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7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6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35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3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3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1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1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5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1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2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6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8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3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6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2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7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1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5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3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7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1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5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7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9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3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5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1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0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an\AppData\Roaming\Microsoft\Templates\Informe%20de%20estudiante%20modern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DD8BDE0F6724175A8876D25E1A7A7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062198-DDF2-4F94-BD9F-AD3B85859AAA}"/>
      </w:docPartPr>
      <w:docPartBody>
        <w:p w:rsidR="00F91212" w:rsidRDefault="00000000">
          <w:pPr>
            <w:pStyle w:val="DDD8BDE0F6724175A8876D25E1A7A777"/>
          </w:pPr>
          <w:r w:rsidRPr="00DF198B">
            <w:rPr>
              <w:lang w:bidi="es-ES"/>
            </w:rPr>
            <w:t>—</w:t>
          </w:r>
        </w:p>
      </w:docPartBody>
    </w:docPart>
    <w:docPart>
      <w:docPartPr>
        <w:name w:val="8E0E8DC3D2EF46B19627215BE4C477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02EF8F-238E-4C2E-B004-4EE665886678}"/>
      </w:docPartPr>
      <w:docPartBody>
        <w:p w:rsidR="00F91212" w:rsidRDefault="00000000">
          <w:pPr>
            <w:pStyle w:val="8E0E8DC3D2EF46B19627215BE4C47709"/>
          </w:pPr>
          <w:r w:rsidRPr="00DF198B">
            <w:rPr>
              <w:lang w:bidi="es-ES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BA"/>
    <w:rsid w:val="000070A9"/>
    <w:rsid w:val="000D6EC9"/>
    <w:rsid w:val="00154FBA"/>
    <w:rsid w:val="001C15D1"/>
    <w:rsid w:val="002B347B"/>
    <w:rsid w:val="00301656"/>
    <w:rsid w:val="00347615"/>
    <w:rsid w:val="003A6B05"/>
    <w:rsid w:val="005E14E0"/>
    <w:rsid w:val="00793647"/>
    <w:rsid w:val="00805169"/>
    <w:rsid w:val="008F08A0"/>
    <w:rsid w:val="00B37DE6"/>
    <w:rsid w:val="00C046FC"/>
    <w:rsid w:val="00CC1BCB"/>
    <w:rsid w:val="00D707E7"/>
    <w:rsid w:val="00D85AD5"/>
    <w:rsid w:val="00E476B9"/>
    <w:rsid w:val="00F82163"/>
    <w:rsid w:val="00F9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D8BDE0F6724175A8876D25E1A7A777">
    <w:name w:val="DDD8BDE0F6724175A8876D25E1A7A777"/>
  </w:style>
  <w:style w:type="paragraph" w:customStyle="1" w:styleId="8E0E8DC3D2EF46B19627215BE4C47709">
    <w:name w:val="8E0E8DC3D2EF46B19627215BE4C477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A54D05-3BF2-4BAA-B3E7-7CD773CC61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moderno</Template>
  <TotalTime>50</TotalTime>
  <Pages>1</Pages>
  <Words>444</Words>
  <Characters>2448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Bryan Xavier Quilumba Farinango</cp:lastModifiedBy>
  <cp:revision>4</cp:revision>
  <dcterms:created xsi:type="dcterms:W3CDTF">2025-01-22T10:08:00Z</dcterms:created>
  <dcterms:modified xsi:type="dcterms:W3CDTF">2025-01-28T09:18:00Z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